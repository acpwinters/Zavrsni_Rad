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25B03" w14:textId="77777777" w:rsidR="00F97CEC" w:rsidRDefault="00F97CEC"/>
    <w:sectPr w:rsidR="00F97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ork Sans">
    <w:panose1 w:val="00000000000000000000"/>
    <w:charset w:val="EE"/>
    <w:family w:val="auto"/>
    <w:pitch w:val="variable"/>
    <w:sig w:usb0="A00000FF" w:usb1="5000E07B" w:usb2="00000000" w:usb3="00000000" w:csb0="00000193" w:csb1="00000000"/>
  </w:font>
  <w:font w:name="Inria Serif">
    <w:panose1 w:val="00000000000000000000"/>
    <w:charset w:val="EE"/>
    <w:family w:val="auto"/>
    <w:pitch w:val="variable"/>
    <w:sig w:usb0="A00000AF" w:usb1="5000207B" w:usb2="00000000" w:usb3="00000000" w:csb0="00000093" w:csb1="00000000"/>
  </w:font>
  <w:font w:name="Source Sans 3">
    <w:panose1 w:val="020B0303030403020204"/>
    <w:charset w:val="EE"/>
    <w:family w:val="swiss"/>
    <w:pitch w:val="variable"/>
    <w:sig w:usb0="E00002FF" w:usb1="00002003" w:usb2="00000000" w:usb3="00000000" w:csb0="0000019F" w:csb1="00000000"/>
  </w:font>
  <w:font w:name="Source Serif 4">
    <w:panose1 w:val="02040603050405020204"/>
    <w:charset w:val="EE"/>
    <w:family w:val="roman"/>
    <w:pitch w:val="variable"/>
    <w:sig w:usb0="20000287" w:usb1="02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0E"/>
    <w:rsid w:val="00061D15"/>
    <w:rsid w:val="001D03CD"/>
    <w:rsid w:val="00370FD5"/>
    <w:rsid w:val="004D61F6"/>
    <w:rsid w:val="005D460E"/>
    <w:rsid w:val="00602552"/>
    <w:rsid w:val="008A3A27"/>
    <w:rsid w:val="00A67589"/>
    <w:rsid w:val="00B158DB"/>
    <w:rsid w:val="00BD50A8"/>
    <w:rsid w:val="00DA19C5"/>
    <w:rsid w:val="00EB0473"/>
    <w:rsid w:val="00F97CEC"/>
    <w:rsid w:val="00FD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71A2"/>
  <w15:chartTrackingRefBased/>
  <w15:docId w15:val="{4F74E156-D8A1-4022-8BE5-E88A1F29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8DB"/>
    <w:rPr>
      <w:rFonts w:ascii="Work Sans" w:hAnsi="Work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8DB"/>
    <w:pPr>
      <w:keepNext/>
      <w:keepLines/>
      <w:spacing w:before="360" w:after="80"/>
      <w:outlineLvl w:val="0"/>
    </w:pPr>
    <w:rPr>
      <w:rFonts w:ascii="Inria Serif" w:eastAsiaTheme="majorEastAsia" w:hAnsi="Inria Serif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8DB"/>
    <w:pPr>
      <w:keepNext/>
      <w:keepLines/>
      <w:spacing w:before="160" w:after="80"/>
      <w:outlineLvl w:val="1"/>
    </w:pPr>
    <w:rPr>
      <w:rFonts w:ascii="Inria Serif" w:eastAsiaTheme="majorEastAsia" w:hAnsi="Inria Serif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8DB"/>
    <w:pPr>
      <w:keepNext/>
      <w:keepLines/>
      <w:spacing w:before="160" w:after="80"/>
      <w:outlineLvl w:val="2"/>
    </w:pPr>
    <w:rPr>
      <w:rFonts w:ascii="Inria Serif" w:eastAsiaTheme="majorEastAsia" w:hAnsi="Inria Serif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7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7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7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7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7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7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DB"/>
    <w:rPr>
      <w:rFonts w:ascii="Inria Serif" w:eastAsiaTheme="majorEastAsia" w:hAnsi="Inria Serif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8DB"/>
    <w:rPr>
      <w:rFonts w:ascii="Inria Serif" w:eastAsiaTheme="majorEastAsia" w:hAnsi="Inria Serif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8DB"/>
    <w:rPr>
      <w:rFonts w:ascii="Inria Serif" w:eastAsiaTheme="majorEastAsia" w:hAnsi="Inria Serif" w:cstheme="majorBidi"/>
      <w:color w:val="0F4761" w:themeColor="accent1" w:themeShade="BF"/>
      <w:sz w:val="28"/>
      <w:szCs w:val="28"/>
    </w:rPr>
  </w:style>
  <w:style w:type="paragraph" w:customStyle="1" w:styleId="NormalCyrillic">
    <w:name w:val="Normal Cyrillic"/>
    <w:basedOn w:val="Normal"/>
    <w:link w:val="NormalCyrillicChar"/>
    <w:qFormat/>
    <w:rsid w:val="00EB0473"/>
    <w:rPr>
      <w:rFonts w:ascii="Source Sans 3" w:eastAsiaTheme="majorEastAsia" w:hAnsi="Source Sans 3" w:cstheme="majorBidi"/>
      <w:color w:val="0F4761" w:themeColor="accent1" w:themeShade="BF"/>
      <w:sz w:val="24"/>
      <w:szCs w:val="40"/>
      <w:lang w:val="bs-Cyrl-BA"/>
    </w:rPr>
  </w:style>
  <w:style w:type="character" w:customStyle="1" w:styleId="NormalCyrillicChar">
    <w:name w:val="Normal Cyrillic Char"/>
    <w:basedOn w:val="HeadingCyrillicChar"/>
    <w:link w:val="NormalCyrillic"/>
    <w:rsid w:val="00EB0473"/>
    <w:rPr>
      <w:rFonts w:ascii="Source Sans 3" w:eastAsiaTheme="majorEastAsia" w:hAnsi="Source Sans 3" w:cstheme="majorBidi"/>
      <w:color w:val="0F4761" w:themeColor="accent1" w:themeShade="BF"/>
      <w:sz w:val="24"/>
      <w:szCs w:val="40"/>
      <w:lang w:val="bs-Cyrl-BA"/>
    </w:rPr>
  </w:style>
  <w:style w:type="paragraph" w:customStyle="1" w:styleId="HeadingCyrillic">
    <w:name w:val="Heading Cyrillic"/>
    <w:basedOn w:val="Heading1"/>
    <w:link w:val="HeadingCyrillicChar"/>
    <w:qFormat/>
    <w:rsid w:val="00EB0473"/>
    <w:rPr>
      <w:rFonts w:ascii="Source Serif 4" w:hAnsi="Source Serif 4"/>
      <w:sz w:val="24"/>
      <w:lang w:val="bs-Cyrl-BA"/>
    </w:rPr>
  </w:style>
  <w:style w:type="character" w:customStyle="1" w:styleId="HeadingCyrillicChar">
    <w:name w:val="Heading Cyrillic Char"/>
    <w:basedOn w:val="DefaultParagraphFont"/>
    <w:link w:val="HeadingCyrillic"/>
    <w:rsid w:val="00EB0473"/>
    <w:rPr>
      <w:rFonts w:ascii="Source Serif 4" w:eastAsiaTheme="majorEastAsia" w:hAnsi="Source Serif 4" w:cstheme="majorBidi"/>
      <w:color w:val="0F4761" w:themeColor="accent1" w:themeShade="BF"/>
      <w:sz w:val="24"/>
      <w:szCs w:val="40"/>
      <w:lang w:val="bs-Cyrl-B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7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7A9"/>
    <w:rPr>
      <w:rFonts w:ascii="Work Sans" w:hAnsi="Work San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7A9"/>
    <w:rPr>
      <w:rFonts w:ascii="Work Sans" w:hAnsi="Work San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github.com/acpwinters/Zavrsni_Rad/raw/main/malicious_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malicious_template.dotm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Hozjak (Span)</dc:creator>
  <cp:keywords/>
  <dc:description/>
  <cp:lastModifiedBy>Mario Hozjak (Span)</cp:lastModifiedBy>
  <cp:revision>1</cp:revision>
  <dcterms:created xsi:type="dcterms:W3CDTF">2025-09-17T12:32:00Z</dcterms:created>
  <dcterms:modified xsi:type="dcterms:W3CDTF">2025-09-17T12:32:00Z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3162961-90ec-4a62-af7f-65ad41e0b7be_Enabled">
    <vt:lpwstr>true</vt:lpwstr>
  </property>
  <property fmtid="{D5CDD505-2E9C-101B-9397-08002B2CF9AE}" pid="3" name="MSIP_Label_b3162961-90ec-4a62-af7f-65ad41e0b7be_SetDate">
    <vt:lpwstr>2025-09-17T12:17:16Z</vt:lpwstr>
  </property>
  <property fmtid="{D5CDD505-2E9C-101B-9397-08002B2CF9AE}" pid="4" name="MSIP_Label_b3162961-90ec-4a62-af7f-65ad41e0b7be_Method">
    <vt:lpwstr>Privileged</vt:lpwstr>
  </property>
  <property fmtid="{D5CDD505-2E9C-101B-9397-08002B2CF9AE}" pid="5" name="MSIP_Label_b3162961-90ec-4a62-af7f-65ad41e0b7be_Name">
    <vt:lpwstr>Pubilc-Javno</vt:lpwstr>
  </property>
  <property fmtid="{D5CDD505-2E9C-101B-9397-08002B2CF9AE}" pid="6" name="MSIP_Label_b3162961-90ec-4a62-af7f-65ad41e0b7be_SiteId">
    <vt:lpwstr>b0460523-b78c-4b4a-8a10-5928b799ad45</vt:lpwstr>
  </property>
  <property fmtid="{D5CDD505-2E9C-101B-9397-08002B2CF9AE}" pid="7" name="MSIP_Label_b3162961-90ec-4a62-af7f-65ad41e0b7be_ActionId">
    <vt:lpwstr>173d790b-8f3b-45c8-8d51-c32dc08c191a</vt:lpwstr>
  </property>
  <property fmtid="{D5CDD505-2E9C-101B-9397-08002B2CF9AE}" pid="8" name="MSIP_Label_b3162961-90ec-4a62-af7f-65ad41e0b7be_ContentBits">
    <vt:lpwstr>0</vt:lpwstr>
  </property>
  <property fmtid="{D5CDD505-2E9C-101B-9397-08002B2CF9AE}" pid="9" name="MSIP_Label_b3162961-90ec-4a62-af7f-65ad41e0b7be_Tag">
    <vt:lpwstr>10, 0, 1, 1</vt:lpwstr>
  </property>
</Properties>
</file>